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alias w:val="Floor Plan"/>
        <w:id w:val="-2065009335"/>
        <w:picture/>
      </w:sdtPr>
      <w:sdtEndPr/>
      <w:sdtContent>
        <w:p w:rsidR="00291C76" w:rsidRDefault="006C7A3E">
          <w:r>
            <w:rPr>
              <w:noProof/>
            </w:rPr>
            <w:drawing>
              <wp:inline distT="0" distB="0" distL="0" distR="0" wp14:anchorId="6D878A06" wp14:editId="03C6FE32">
                <wp:extent cx="1905000" cy="1375433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0" cy="13754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id w:val="525444198"/>
      </w:sdtPr>
      <w:sdtEndPr/>
      <w:sdtContent>
        <w:p w:rsidR="006C7A3E" w:rsidRDefault="004D5AA7">
          <w:r>
            <w:t>3,250 sq. ft.</w:t>
          </w:r>
        </w:p>
      </w:sdtContent>
    </w:sdt>
    <w:sdt>
      <w:sdtPr>
        <w:id w:val="-10918810"/>
        <w:picture/>
      </w:sdtPr>
      <w:sdtEndPr/>
      <w:sdtContent>
        <w:p w:rsidR="00033826" w:rsidRDefault="00033826">
          <w:r>
            <w:rPr>
              <w:noProof/>
            </w:rPr>
            <w:drawing>
              <wp:inline distT="0" distB="0" distL="0" distR="0" wp14:anchorId="161EC3D5" wp14:editId="354B7ABA">
                <wp:extent cx="1360714" cy="190500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0714" cy="190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ectPr w:rsidR="000338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5AA7"/>
    <w:rsid w:val="00033826"/>
    <w:rsid w:val="000671D4"/>
    <w:rsid w:val="00144C38"/>
    <w:rsid w:val="00291C76"/>
    <w:rsid w:val="004C23C2"/>
    <w:rsid w:val="004D5AA7"/>
    <w:rsid w:val="004F2F5C"/>
    <w:rsid w:val="006C7A3E"/>
    <w:rsid w:val="008C2DE9"/>
    <w:rsid w:val="00B04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71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C7A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7A3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6C7A3E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71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C7A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7A3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6C7A3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ich\AppData\Roaming\Microsoft\Templates\Suite%20dat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Suite data</Template>
  <TotalTime>1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 Maddalena</dc:creator>
  <cp:lastModifiedBy>Rich Maddalena</cp:lastModifiedBy>
  <cp:revision>2</cp:revision>
  <dcterms:created xsi:type="dcterms:W3CDTF">2015-09-14T14:33:00Z</dcterms:created>
  <dcterms:modified xsi:type="dcterms:W3CDTF">2015-09-14T14:33:00Z</dcterms:modified>
</cp:coreProperties>
</file>